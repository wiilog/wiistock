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A2D93" w14:textId="77777777" w:rsidR="000122CA" w:rsidRDefault="00E14695">
      <w:bookmarkStart w:id="0" w:name="_Hlk106007547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0FB9C4" wp14:editId="22565578">
                <wp:simplePos x="0" y="0"/>
                <wp:positionH relativeFrom="column">
                  <wp:posOffset>-697230</wp:posOffset>
                </wp:positionH>
                <wp:positionV relativeFrom="paragraph">
                  <wp:posOffset>244475</wp:posOffset>
                </wp:positionV>
                <wp:extent cx="1881963" cy="776176"/>
                <wp:effectExtent l="0" t="0" r="0" b="508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1963" cy="7761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DDBF92" w14:textId="77777777" w:rsidR="00BD3097" w:rsidRPr="00FF4A6E" w:rsidRDefault="00BD3097" w:rsidP="000122CA">
                            <w:pPr>
                              <w:spacing w:after="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F4A6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Transp</w:t>
                            </w:r>
                            <w:r w:rsidR="000122CA" w:rsidRPr="00FF4A6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orteur</w:t>
                            </w:r>
                          </w:p>
                          <w:p w14:paraId="5F0AFBEF" w14:textId="752DB4AA" w:rsidR="000122CA" w:rsidRPr="00875E75" w:rsidRDefault="00875E75" w:rsidP="000122CA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${</w:t>
                            </w:r>
                            <w:r w:rsidR="000122CA" w:rsidRPr="00875E75">
                              <w:rPr>
                                <w:sz w:val="24"/>
                                <w:szCs w:val="24"/>
                              </w:rPr>
                              <w:t>transporteur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0FB9C4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margin-left:-54.9pt;margin-top:19.25pt;width:148.2pt;height:61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" filled="f" stroked="f" strokeweight=".5pt">
                <v:textbox>
                  <w:txbxContent>
                    <w:p w14:paraId="1DDDBF92" w14:textId="77777777" w:rsidR="00BD3097" w:rsidRPr="00FF4A6E" w:rsidRDefault="00BD3097" w:rsidP="000122CA">
                      <w:pPr>
                        <w:spacing w:after="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FF4A6E">
                        <w:rPr>
                          <w:b/>
                          <w:bCs/>
                          <w:sz w:val="24"/>
                          <w:szCs w:val="24"/>
                        </w:rPr>
                        <w:t>Transp</w:t>
                      </w:r>
                      <w:r w:rsidR="000122CA" w:rsidRPr="00FF4A6E">
                        <w:rPr>
                          <w:b/>
                          <w:bCs/>
                          <w:sz w:val="24"/>
                          <w:szCs w:val="24"/>
                        </w:rPr>
                        <w:t>orteur</w:t>
                      </w:r>
                    </w:p>
                    <w:p w14:paraId="5F0AFBEF" w14:textId="752DB4AA" w:rsidR="000122CA" w:rsidRPr="00875E75" w:rsidRDefault="00875E75" w:rsidP="000122CA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${</w:t>
                      </w:r>
                      <w:r w:rsidR="000122CA" w:rsidRPr="00875E75">
                        <w:rPr>
                          <w:sz w:val="24"/>
                          <w:szCs w:val="24"/>
                        </w:rPr>
                        <w:t>transporteur</w:t>
                      </w:r>
                      <w:r>
                        <w:rPr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66135B6F" w14:textId="77777777" w:rsidR="00EF1839" w:rsidRDefault="00EF1839"/>
    <w:p w14:paraId="0FA7950F" w14:textId="77777777" w:rsidR="006471CD" w:rsidRPr="006471CD" w:rsidRDefault="00E14695" w:rsidP="006471C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199816" wp14:editId="21EC6660">
                <wp:simplePos x="0" y="0"/>
                <wp:positionH relativeFrom="column">
                  <wp:posOffset>3225165</wp:posOffset>
                </wp:positionH>
                <wp:positionV relativeFrom="paragraph">
                  <wp:posOffset>98425</wp:posOffset>
                </wp:positionV>
                <wp:extent cx="2275205" cy="893135"/>
                <wp:effectExtent l="0" t="0" r="0" b="254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5205" cy="893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E3BF10" w14:textId="77777777" w:rsidR="006471CD" w:rsidRPr="00FF4A6E" w:rsidRDefault="00FF4A6E" w:rsidP="006471CD">
                            <w:pPr>
                              <w:spacing w:after="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F4A6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Destinataire</w:t>
                            </w:r>
                          </w:p>
                          <w:p w14:paraId="3725AD24" w14:textId="036629DD" w:rsidR="006471CD" w:rsidRPr="00533108" w:rsidRDefault="00875E75" w:rsidP="006471CD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533108">
                              <w:rPr>
                                <w:sz w:val="24"/>
                                <w:szCs w:val="24"/>
                              </w:rPr>
                              <w:t>${</w:t>
                            </w:r>
                            <w:r w:rsidR="00FF4A6E" w:rsidRPr="00533108">
                              <w:rPr>
                                <w:sz w:val="24"/>
                                <w:szCs w:val="24"/>
                              </w:rPr>
                              <w:t>destinataire</w:t>
                            </w:r>
                            <w:r w:rsidRPr="00533108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99816" id="Zone de texte 7" o:spid="_x0000_s1027" type="#_x0000_t202" style="position:absolute;margin-left:253.95pt;margin-top:7.75pt;width:179.15pt;height:70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" filled="f" stroked="f" strokeweight=".5pt">
                <v:textbox>
                  <w:txbxContent>
                    <w:p w14:paraId="37E3BF10" w14:textId="77777777" w:rsidR="006471CD" w:rsidRPr="00FF4A6E" w:rsidRDefault="00FF4A6E" w:rsidP="006471CD">
                      <w:pPr>
                        <w:spacing w:after="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FF4A6E">
                        <w:rPr>
                          <w:b/>
                          <w:bCs/>
                          <w:sz w:val="24"/>
                          <w:szCs w:val="24"/>
                        </w:rPr>
                        <w:t>Destinataire</w:t>
                      </w:r>
                    </w:p>
                    <w:p w14:paraId="3725AD24" w14:textId="036629DD" w:rsidR="006471CD" w:rsidRPr="00533108" w:rsidRDefault="00875E75" w:rsidP="006471CD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533108">
                        <w:rPr>
                          <w:sz w:val="24"/>
                          <w:szCs w:val="24"/>
                        </w:rPr>
                        <w:t>${</w:t>
                      </w:r>
                      <w:r w:rsidR="00FF4A6E" w:rsidRPr="00533108">
                        <w:rPr>
                          <w:sz w:val="24"/>
                          <w:szCs w:val="24"/>
                        </w:rPr>
                        <w:t>destinataire</w:t>
                      </w:r>
                      <w:r w:rsidRPr="00533108">
                        <w:rPr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2B0E0ADC" w14:textId="77777777" w:rsidR="006471CD" w:rsidRPr="006471CD" w:rsidRDefault="00A7743C" w:rsidP="006471C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203750" wp14:editId="3FF6A1A6">
                <wp:simplePos x="0" y="0"/>
                <wp:positionH relativeFrom="column">
                  <wp:posOffset>-697230</wp:posOffset>
                </wp:positionH>
                <wp:positionV relativeFrom="paragraph">
                  <wp:posOffset>183515</wp:posOffset>
                </wp:positionV>
                <wp:extent cx="1881505" cy="893135"/>
                <wp:effectExtent l="0" t="0" r="0" b="254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1505" cy="893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9175B0" w14:textId="77777777" w:rsidR="000122CA" w:rsidRPr="00FF4A6E" w:rsidRDefault="000122CA" w:rsidP="000122CA">
                            <w:pPr>
                              <w:spacing w:after="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F4A6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Expéditeur</w:t>
                            </w:r>
                          </w:p>
                          <w:p w14:paraId="025CBD41" w14:textId="48D0A854" w:rsidR="000122CA" w:rsidRPr="00875E75" w:rsidRDefault="00875E75" w:rsidP="000122CA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${</w:t>
                            </w:r>
                            <w:proofErr w:type="spellStart"/>
                            <w:r w:rsidR="000122CA" w:rsidRPr="00875E75">
                              <w:rPr>
                                <w:sz w:val="24"/>
                                <w:szCs w:val="24"/>
                              </w:rPr>
                              <w:t>expediteur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03750" id="Zone de texte 5" o:spid="_x0000_s1028" type="#_x0000_t202" style="position:absolute;margin-left:-54.9pt;margin-top:14.45pt;width:148.15pt;height:70.3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" filled="f" stroked="f" strokeweight=".5pt">
                <v:textbox>
                  <w:txbxContent>
                    <w:p w14:paraId="579175B0" w14:textId="77777777" w:rsidR="000122CA" w:rsidRPr="00FF4A6E" w:rsidRDefault="000122CA" w:rsidP="000122CA">
                      <w:pPr>
                        <w:spacing w:after="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FF4A6E">
                        <w:rPr>
                          <w:b/>
                          <w:bCs/>
                          <w:sz w:val="24"/>
                          <w:szCs w:val="24"/>
                        </w:rPr>
                        <w:t>Expéditeur</w:t>
                      </w:r>
                    </w:p>
                    <w:p w14:paraId="025CBD41" w14:textId="48D0A854" w:rsidR="000122CA" w:rsidRPr="00875E75" w:rsidRDefault="00875E75" w:rsidP="000122CA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${</w:t>
                      </w:r>
                      <w:proofErr w:type="spellStart"/>
                      <w:r w:rsidR="000122CA" w:rsidRPr="00875E75">
                        <w:rPr>
                          <w:sz w:val="24"/>
                          <w:szCs w:val="24"/>
                        </w:rPr>
                        <w:t>expediteur</w:t>
                      </w:r>
                      <w:proofErr w:type="spellEnd"/>
                      <w:r>
                        <w:rPr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54C36C6B" w14:textId="77777777" w:rsidR="006471CD" w:rsidRPr="006471CD" w:rsidRDefault="006471CD" w:rsidP="006471CD"/>
    <w:p w14:paraId="68231E2F" w14:textId="77777777" w:rsidR="006471CD" w:rsidRPr="006471CD" w:rsidRDefault="00E14695" w:rsidP="006471CD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A42FDF" wp14:editId="7CCD84A8">
                <wp:simplePos x="0" y="0"/>
                <wp:positionH relativeFrom="column">
                  <wp:posOffset>3225165</wp:posOffset>
                </wp:positionH>
                <wp:positionV relativeFrom="paragraph">
                  <wp:posOffset>145415</wp:posOffset>
                </wp:positionV>
                <wp:extent cx="2945130" cy="967562"/>
                <wp:effectExtent l="0" t="0" r="0" b="4445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130" cy="9675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14C484" w14:textId="77777777" w:rsidR="00FF4A6E" w:rsidRPr="00FF4A6E" w:rsidRDefault="00FF4A6E" w:rsidP="00FF4A6E">
                            <w:pPr>
                              <w:spacing w:after="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F4A6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Contact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destinataire</w:t>
                            </w:r>
                          </w:p>
                          <w:p w14:paraId="06C3C72F" w14:textId="2978B0FD" w:rsidR="00FF4A6E" w:rsidRPr="00875E75" w:rsidRDefault="00FF4A6E" w:rsidP="00FF4A6E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875E75">
                              <w:rPr>
                                <w:sz w:val="24"/>
                                <w:szCs w:val="24"/>
                              </w:rPr>
                              <w:t xml:space="preserve">Nom : </w:t>
                            </w:r>
                            <w:r w:rsidR="00875E75">
                              <w:rPr>
                                <w:sz w:val="24"/>
                                <w:szCs w:val="24"/>
                              </w:rPr>
                              <w:t>${</w:t>
                            </w:r>
                            <w:proofErr w:type="spellStart"/>
                            <w:r w:rsidRPr="00875E75">
                              <w:rPr>
                                <w:sz w:val="24"/>
                                <w:szCs w:val="24"/>
                              </w:rPr>
                              <w:t>nomdestinataire</w:t>
                            </w:r>
                            <w:proofErr w:type="spellEnd"/>
                            <w:r w:rsidR="00875E75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1FBD17A4" w14:textId="1EC75507" w:rsidR="00FF4A6E" w:rsidRPr="00875E75" w:rsidRDefault="00FF4A6E" w:rsidP="00FF4A6E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875E75">
                              <w:rPr>
                                <w:sz w:val="24"/>
                                <w:szCs w:val="24"/>
                              </w:rPr>
                              <w:t xml:space="preserve">Téléphone / </w:t>
                            </w:r>
                            <w:proofErr w:type="gramStart"/>
                            <w:r w:rsidRPr="00875E75">
                              <w:rPr>
                                <w:sz w:val="24"/>
                                <w:szCs w:val="24"/>
                              </w:rPr>
                              <w:t>email</w:t>
                            </w:r>
                            <w:proofErr w:type="gramEnd"/>
                            <w:r w:rsidRPr="00875E75">
                              <w:rPr>
                                <w:sz w:val="24"/>
                                <w:szCs w:val="24"/>
                              </w:rPr>
                              <w:t xml:space="preserve"> : </w:t>
                            </w:r>
                            <w:r w:rsidR="00875E75">
                              <w:rPr>
                                <w:sz w:val="24"/>
                                <w:szCs w:val="24"/>
                              </w:rPr>
                              <w:t>${</w:t>
                            </w:r>
                            <w:proofErr w:type="spellStart"/>
                            <w:r w:rsidRPr="00875E75">
                              <w:rPr>
                                <w:sz w:val="24"/>
                                <w:szCs w:val="24"/>
                              </w:rPr>
                              <w:t>telemaildestinataire</w:t>
                            </w:r>
                            <w:proofErr w:type="spellEnd"/>
                            <w:r w:rsidR="00875E75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42FDF" id="Zone de texte 8" o:spid="_x0000_s1029" type="#_x0000_t202" style="position:absolute;margin-left:253.95pt;margin-top:11.45pt;width:231.9pt;height:76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" filled="f" stroked="f" strokeweight=".5pt">
                <v:textbox>
                  <w:txbxContent>
                    <w:p w14:paraId="1B14C484" w14:textId="77777777" w:rsidR="00FF4A6E" w:rsidRPr="00FF4A6E" w:rsidRDefault="00FF4A6E" w:rsidP="00FF4A6E">
                      <w:pPr>
                        <w:spacing w:after="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FF4A6E">
                        <w:rPr>
                          <w:b/>
                          <w:bCs/>
                          <w:sz w:val="24"/>
                          <w:szCs w:val="24"/>
                        </w:rPr>
                        <w:t xml:space="preserve">Contact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destinataire</w:t>
                      </w:r>
                    </w:p>
                    <w:p w14:paraId="06C3C72F" w14:textId="2978B0FD" w:rsidR="00FF4A6E" w:rsidRPr="00875E75" w:rsidRDefault="00FF4A6E" w:rsidP="00FF4A6E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875E75">
                        <w:rPr>
                          <w:sz w:val="24"/>
                          <w:szCs w:val="24"/>
                        </w:rPr>
                        <w:t xml:space="preserve">Nom : </w:t>
                      </w:r>
                      <w:r w:rsidR="00875E75">
                        <w:rPr>
                          <w:sz w:val="24"/>
                          <w:szCs w:val="24"/>
                        </w:rPr>
                        <w:t>${</w:t>
                      </w:r>
                      <w:proofErr w:type="spellStart"/>
                      <w:r w:rsidRPr="00875E75">
                        <w:rPr>
                          <w:sz w:val="24"/>
                          <w:szCs w:val="24"/>
                        </w:rPr>
                        <w:t>nomdestinataire</w:t>
                      </w:r>
                      <w:proofErr w:type="spellEnd"/>
                      <w:r w:rsidR="00875E75">
                        <w:rPr>
                          <w:sz w:val="24"/>
                          <w:szCs w:val="24"/>
                        </w:rPr>
                        <w:t>}</w:t>
                      </w:r>
                    </w:p>
                    <w:p w14:paraId="1FBD17A4" w14:textId="1EC75507" w:rsidR="00FF4A6E" w:rsidRPr="00875E75" w:rsidRDefault="00FF4A6E" w:rsidP="00FF4A6E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875E75">
                        <w:rPr>
                          <w:sz w:val="24"/>
                          <w:szCs w:val="24"/>
                        </w:rPr>
                        <w:t xml:space="preserve">Téléphone / </w:t>
                      </w:r>
                      <w:proofErr w:type="gramStart"/>
                      <w:r w:rsidRPr="00875E75">
                        <w:rPr>
                          <w:sz w:val="24"/>
                          <w:szCs w:val="24"/>
                        </w:rPr>
                        <w:t>email</w:t>
                      </w:r>
                      <w:proofErr w:type="gramEnd"/>
                      <w:r w:rsidRPr="00875E75">
                        <w:rPr>
                          <w:sz w:val="24"/>
                          <w:szCs w:val="24"/>
                        </w:rPr>
                        <w:t xml:space="preserve"> : </w:t>
                      </w:r>
                      <w:r w:rsidR="00875E75">
                        <w:rPr>
                          <w:sz w:val="24"/>
                          <w:szCs w:val="24"/>
                        </w:rPr>
                        <w:t>${</w:t>
                      </w:r>
                      <w:proofErr w:type="spellStart"/>
                      <w:r w:rsidRPr="00875E75">
                        <w:rPr>
                          <w:sz w:val="24"/>
                          <w:szCs w:val="24"/>
                        </w:rPr>
                        <w:t>telemaildestinataire</w:t>
                      </w:r>
                      <w:proofErr w:type="spellEnd"/>
                      <w:r w:rsidR="00875E75">
                        <w:rPr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2649DEB2" w14:textId="77777777" w:rsidR="006471CD" w:rsidRDefault="00EE5625" w:rsidP="006471CD">
      <w:pPr>
        <w:tabs>
          <w:tab w:val="left" w:pos="296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670A9A" wp14:editId="530EB399">
                <wp:simplePos x="0" y="0"/>
                <wp:positionH relativeFrom="column">
                  <wp:posOffset>-697230</wp:posOffset>
                </wp:positionH>
                <wp:positionV relativeFrom="paragraph">
                  <wp:posOffset>241935</wp:posOffset>
                </wp:positionV>
                <wp:extent cx="2945130" cy="776177"/>
                <wp:effectExtent l="0" t="0" r="0" b="508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130" cy="7761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36E907" w14:textId="77777777" w:rsidR="006471CD" w:rsidRPr="00FF4A6E" w:rsidRDefault="006471CD" w:rsidP="006471CD">
                            <w:pPr>
                              <w:spacing w:after="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F4A6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Contact expéditeur</w:t>
                            </w:r>
                          </w:p>
                          <w:p w14:paraId="0B96797A" w14:textId="5B5F7D5C" w:rsidR="006471CD" w:rsidRPr="00875E75" w:rsidRDefault="006471CD" w:rsidP="006471CD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875E75">
                              <w:rPr>
                                <w:sz w:val="24"/>
                                <w:szCs w:val="24"/>
                              </w:rPr>
                              <w:t xml:space="preserve">Nom : </w:t>
                            </w:r>
                            <w:r w:rsidR="00875E75">
                              <w:rPr>
                                <w:sz w:val="24"/>
                                <w:szCs w:val="24"/>
                              </w:rPr>
                              <w:t>${</w:t>
                            </w:r>
                            <w:proofErr w:type="spellStart"/>
                            <w:r w:rsidRPr="00875E75">
                              <w:rPr>
                                <w:sz w:val="24"/>
                                <w:szCs w:val="24"/>
                              </w:rPr>
                              <w:t>nomexpediteur</w:t>
                            </w:r>
                            <w:proofErr w:type="spellEnd"/>
                            <w:r w:rsidR="00875E75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26BEFF2F" w14:textId="765256FD" w:rsidR="006471CD" w:rsidRPr="00875E75" w:rsidRDefault="006471CD" w:rsidP="006471CD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875E75">
                              <w:rPr>
                                <w:sz w:val="24"/>
                                <w:szCs w:val="24"/>
                              </w:rPr>
                              <w:t xml:space="preserve">Téléphone / </w:t>
                            </w:r>
                            <w:proofErr w:type="gramStart"/>
                            <w:r w:rsidRPr="00875E75">
                              <w:rPr>
                                <w:sz w:val="24"/>
                                <w:szCs w:val="24"/>
                              </w:rPr>
                              <w:t>email</w:t>
                            </w:r>
                            <w:proofErr w:type="gramEnd"/>
                            <w:r w:rsidRPr="00875E75">
                              <w:rPr>
                                <w:sz w:val="24"/>
                                <w:szCs w:val="24"/>
                              </w:rPr>
                              <w:t xml:space="preserve"> : </w:t>
                            </w:r>
                            <w:r w:rsidR="00875E75">
                              <w:rPr>
                                <w:sz w:val="24"/>
                                <w:szCs w:val="24"/>
                              </w:rPr>
                              <w:t>${</w:t>
                            </w:r>
                            <w:proofErr w:type="spellStart"/>
                            <w:r w:rsidRPr="00875E75">
                              <w:rPr>
                                <w:sz w:val="24"/>
                                <w:szCs w:val="24"/>
                              </w:rPr>
                              <w:t>telemailexpediteur</w:t>
                            </w:r>
                            <w:proofErr w:type="spellEnd"/>
                            <w:r w:rsidR="00875E75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70A9A" id="Zone de texte 6" o:spid="_x0000_s1030" type="#_x0000_t202" style="position:absolute;margin-left:-54.9pt;margin-top:19.05pt;width:231.9pt;height:61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" filled="f" stroked="f" strokeweight=".5pt">
                <v:textbox>
                  <w:txbxContent>
                    <w:p w14:paraId="2E36E907" w14:textId="77777777" w:rsidR="006471CD" w:rsidRPr="00FF4A6E" w:rsidRDefault="006471CD" w:rsidP="006471CD">
                      <w:pPr>
                        <w:spacing w:after="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FF4A6E">
                        <w:rPr>
                          <w:b/>
                          <w:bCs/>
                          <w:sz w:val="24"/>
                          <w:szCs w:val="24"/>
                        </w:rPr>
                        <w:t>Contact expéditeur</w:t>
                      </w:r>
                    </w:p>
                    <w:p w14:paraId="0B96797A" w14:textId="5B5F7D5C" w:rsidR="006471CD" w:rsidRPr="00875E75" w:rsidRDefault="006471CD" w:rsidP="006471CD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875E75">
                        <w:rPr>
                          <w:sz w:val="24"/>
                          <w:szCs w:val="24"/>
                        </w:rPr>
                        <w:t xml:space="preserve">Nom : </w:t>
                      </w:r>
                      <w:r w:rsidR="00875E75">
                        <w:rPr>
                          <w:sz w:val="24"/>
                          <w:szCs w:val="24"/>
                        </w:rPr>
                        <w:t>${</w:t>
                      </w:r>
                      <w:proofErr w:type="spellStart"/>
                      <w:r w:rsidRPr="00875E75">
                        <w:rPr>
                          <w:sz w:val="24"/>
                          <w:szCs w:val="24"/>
                        </w:rPr>
                        <w:t>nomexpediteur</w:t>
                      </w:r>
                      <w:proofErr w:type="spellEnd"/>
                      <w:r w:rsidR="00875E75">
                        <w:rPr>
                          <w:sz w:val="24"/>
                          <w:szCs w:val="24"/>
                        </w:rPr>
                        <w:t>}</w:t>
                      </w:r>
                    </w:p>
                    <w:p w14:paraId="26BEFF2F" w14:textId="765256FD" w:rsidR="006471CD" w:rsidRPr="00875E75" w:rsidRDefault="006471CD" w:rsidP="006471CD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875E75">
                        <w:rPr>
                          <w:sz w:val="24"/>
                          <w:szCs w:val="24"/>
                        </w:rPr>
                        <w:t xml:space="preserve">Téléphone / </w:t>
                      </w:r>
                      <w:proofErr w:type="gramStart"/>
                      <w:r w:rsidRPr="00875E75">
                        <w:rPr>
                          <w:sz w:val="24"/>
                          <w:szCs w:val="24"/>
                        </w:rPr>
                        <w:t>email</w:t>
                      </w:r>
                      <w:proofErr w:type="gramEnd"/>
                      <w:r w:rsidRPr="00875E75">
                        <w:rPr>
                          <w:sz w:val="24"/>
                          <w:szCs w:val="24"/>
                        </w:rPr>
                        <w:t xml:space="preserve"> : </w:t>
                      </w:r>
                      <w:r w:rsidR="00875E75">
                        <w:rPr>
                          <w:sz w:val="24"/>
                          <w:szCs w:val="24"/>
                        </w:rPr>
                        <w:t>${</w:t>
                      </w:r>
                      <w:proofErr w:type="spellStart"/>
                      <w:r w:rsidRPr="00875E75">
                        <w:rPr>
                          <w:sz w:val="24"/>
                          <w:szCs w:val="24"/>
                        </w:rPr>
                        <w:t>telemailexpediteur</w:t>
                      </w:r>
                      <w:proofErr w:type="spellEnd"/>
                      <w:r w:rsidR="00875E75">
                        <w:rPr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6471CD">
        <w:tab/>
        <w:t xml:space="preserve">   </w:t>
      </w:r>
    </w:p>
    <w:p w14:paraId="7AF12289" w14:textId="77777777" w:rsidR="00A7743C" w:rsidRPr="00A7743C" w:rsidRDefault="00A7743C" w:rsidP="00A7743C"/>
    <w:p w14:paraId="0FC6D3BD" w14:textId="77777777" w:rsidR="00A7743C" w:rsidRPr="00A7743C" w:rsidRDefault="00A7743C" w:rsidP="00A7743C"/>
    <w:p w14:paraId="59B5B7C6" w14:textId="77777777" w:rsidR="00A7743C" w:rsidRPr="00A7743C" w:rsidRDefault="00E14695" w:rsidP="00A7743C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0CE5F2" wp14:editId="67DE6E4C">
                <wp:simplePos x="0" y="0"/>
                <wp:positionH relativeFrom="column">
                  <wp:posOffset>-696595</wp:posOffset>
                </wp:positionH>
                <wp:positionV relativeFrom="paragraph">
                  <wp:posOffset>165100</wp:posOffset>
                </wp:positionV>
                <wp:extent cx="3870251" cy="691117"/>
                <wp:effectExtent l="0" t="0" r="0" b="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0251" cy="6911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89A40E" w14:textId="3DE750A5" w:rsidR="00FF4A6E" w:rsidRPr="00FF4A6E" w:rsidRDefault="00FF4A6E" w:rsidP="00FF4A6E">
                            <w:pPr>
                              <w:spacing w:after="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Lieu de chargement : </w:t>
                            </w:r>
                            <w:r w:rsidR="00875E75" w:rsidRPr="00875E75">
                              <w:rPr>
                                <w:sz w:val="24"/>
                                <w:szCs w:val="24"/>
                              </w:rPr>
                              <w:t>${</w:t>
                            </w:r>
                            <w:proofErr w:type="spellStart"/>
                            <w:r w:rsidRPr="00FF4A6E">
                              <w:rPr>
                                <w:sz w:val="24"/>
                                <w:szCs w:val="24"/>
                              </w:rPr>
                              <w:t>lieuchargement</w:t>
                            </w:r>
                            <w:proofErr w:type="spellEnd"/>
                            <w:r w:rsidR="00875E75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45677684" w14:textId="646683E3" w:rsidR="00FF4A6E" w:rsidRPr="00FF4A6E" w:rsidRDefault="00FF4A6E" w:rsidP="00FF4A6E">
                            <w:pPr>
                              <w:spacing w:after="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F4A6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Lieu de déchargement : </w:t>
                            </w:r>
                            <w:r w:rsidR="00875E75">
                              <w:rPr>
                                <w:sz w:val="24"/>
                                <w:szCs w:val="24"/>
                              </w:rPr>
                              <w:t>${</w:t>
                            </w:r>
                            <w:proofErr w:type="spellStart"/>
                            <w:r w:rsidR="00667F3D">
                              <w:rPr>
                                <w:sz w:val="24"/>
                                <w:szCs w:val="24"/>
                              </w:rPr>
                              <w:t>l</w:t>
                            </w:r>
                            <w:r w:rsidRPr="00FF4A6E">
                              <w:rPr>
                                <w:sz w:val="24"/>
                                <w:szCs w:val="24"/>
                              </w:rPr>
                              <w:t>ieu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de</w:t>
                            </w:r>
                            <w:r w:rsidRPr="00FF4A6E">
                              <w:rPr>
                                <w:sz w:val="24"/>
                                <w:szCs w:val="24"/>
                              </w:rPr>
                              <w:t>chargement</w:t>
                            </w:r>
                            <w:proofErr w:type="spellEnd"/>
                            <w:r w:rsidR="00875E75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2D3A8018" w14:textId="77777777" w:rsidR="00FF4A6E" w:rsidRPr="00FF4A6E" w:rsidRDefault="00FF4A6E" w:rsidP="00FF4A6E">
                            <w:pPr>
                              <w:spacing w:after="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CE5F2" id="Zone de texte 9" o:spid="_x0000_s1031" type="#_x0000_t202" style="position:absolute;margin-left:-54.85pt;margin-top:13pt;width:304.75pt;height:54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" filled="f" stroked="f" strokeweight=".5pt">
                <v:textbox>
                  <w:txbxContent>
                    <w:p w14:paraId="1289A40E" w14:textId="3DE750A5" w:rsidR="00FF4A6E" w:rsidRPr="00FF4A6E" w:rsidRDefault="00FF4A6E" w:rsidP="00FF4A6E">
                      <w:pPr>
                        <w:spacing w:after="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Lieu de chargement : </w:t>
                      </w:r>
                      <w:r w:rsidR="00875E75" w:rsidRPr="00875E75">
                        <w:rPr>
                          <w:sz w:val="24"/>
                          <w:szCs w:val="24"/>
                        </w:rPr>
                        <w:t>${</w:t>
                      </w:r>
                      <w:proofErr w:type="spellStart"/>
                      <w:r w:rsidRPr="00FF4A6E">
                        <w:rPr>
                          <w:sz w:val="24"/>
                          <w:szCs w:val="24"/>
                        </w:rPr>
                        <w:t>lieuchargement</w:t>
                      </w:r>
                      <w:proofErr w:type="spellEnd"/>
                      <w:r w:rsidR="00875E75">
                        <w:rPr>
                          <w:sz w:val="24"/>
                          <w:szCs w:val="24"/>
                        </w:rPr>
                        <w:t>}</w:t>
                      </w:r>
                    </w:p>
                    <w:p w14:paraId="45677684" w14:textId="646683E3" w:rsidR="00FF4A6E" w:rsidRPr="00FF4A6E" w:rsidRDefault="00FF4A6E" w:rsidP="00FF4A6E">
                      <w:pPr>
                        <w:spacing w:after="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FF4A6E">
                        <w:rPr>
                          <w:b/>
                          <w:bCs/>
                          <w:sz w:val="24"/>
                          <w:szCs w:val="24"/>
                        </w:rPr>
                        <w:t xml:space="preserve">Lieu de déchargement : </w:t>
                      </w:r>
                      <w:r w:rsidR="00875E75">
                        <w:rPr>
                          <w:sz w:val="24"/>
                          <w:szCs w:val="24"/>
                        </w:rPr>
                        <w:t>${</w:t>
                      </w:r>
                      <w:proofErr w:type="spellStart"/>
                      <w:r w:rsidR="00667F3D">
                        <w:rPr>
                          <w:sz w:val="24"/>
                          <w:szCs w:val="24"/>
                        </w:rPr>
                        <w:t>l</w:t>
                      </w:r>
                      <w:r w:rsidRPr="00FF4A6E">
                        <w:rPr>
                          <w:sz w:val="24"/>
                          <w:szCs w:val="24"/>
                        </w:rPr>
                        <w:t>ieu</w:t>
                      </w:r>
                      <w:r>
                        <w:rPr>
                          <w:sz w:val="24"/>
                          <w:szCs w:val="24"/>
                        </w:rPr>
                        <w:t>de</w:t>
                      </w:r>
                      <w:r w:rsidRPr="00FF4A6E">
                        <w:rPr>
                          <w:sz w:val="24"/>
                          <w:szCs w:val="24"/>
                        </w:rPr>
                        <w:t>chargement</w:t>
                      </w:r>
                      <w:proofErr w:type="spellEnd"/>
                      <w:r w:rsidR="00875E75">
                        <w:rPr>
                          <w:sz w:val="24"/>
                          <w:szCs w:val="24"/>
                        </w:rPr>
                        <w:t>}</w:t>
                      </w:r>
                    </w:p>
                    <w:p w14:paraId="2D3A8018" w14:textId="77777777" w:rsidR="00FF4A6E" w:rsidRPr="00FF4A6E" w:rsidRDefault="00FF4A6E" w:rsidP="00FF4A6E">
                      <w:pPr>
                        <w:spacing w:after="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B581706" w14:textId="77777777" w:rsidR="00A7743C" w:rsidRPr="00A7743C" w:rsidRDefault="00A7743C" w:rsidP="00A7743C"/>
    <w:bookmarkEnd w:id="0"/>
    <w:p w14:paraId="6D7810D3" w14:textId="77777777" w:rsidR="00A7743C" w:rsidRPr="00A7743C" w:rsidRDefault="00A7743C" w:rsidP="00A7743C"/>
    <w:p w14:paraId="322A7214" w14:textId="77777777" w:rsidR="00A7743C" w:rsidRPr="00A7743C" w:rsidRDefault="00E14695" w:rsidP="00A7743C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B3A3D56" wp14:editId="64500360">
                <wp:simplePos x="0" y="0"/>
                <wp:positionH relativeFrom="margin">
                  <wp:align>center</wp:align>
                </wp:positionH>
                <wp:positionV relativeFrom="paragraph">
                  <wp:posOffset>260985</wp:posOffset>
                </wp:positionV>
                <wp:extent cx="7229475" cy="2466753"/>
                <wp:effectExtent l="0" t="0" r="0" b="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29475" cy="24667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AA69D4" w14:textId="77777777" w:rsidR="00A7743C" w:rsidRDefault="00A7743C" w:rsidP="00A7743C">
                            <w:pPr>
                              <w:spacing w:after="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Marchandise :</w:t>
                            </w:r>
                          </w:p>
                          <w:tbl>
                            <w:tblPr>
                              <w:tblStyle w:val="Grilledutableau"/>
                              <w:tblW w:w="1119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544"/>
                              <w:gridCol w:w="1846"/>
                              <w:gridCol w:w="1562"/>
                              <w:gridCol w:w="1343"/>
                              <w:gridCol w:w="1632"/>
                              <w:gridCol w:w="2267"/>
                            </w:tblGrid>
                            <w:tr w:rsidR="009230DD" w14:paraId="17F774B4" w14:textId="77777777" w:rsidTr="00875E75">
                              <w:trPr>
                                <w:tblHeader/>
                              </w:trPr>
                              <w:tc>
                                <w:tcPr>
                                  <w:tcW w:w="2544" w:type="dxa"/>
                                  <w:shd w:val="clear" w:color="auto" w:fill="000000" w:themeFill="text1"/>
                                </w:tcPr>
                                <w:p w14:paraId="51AA9360" w14:textId="77777777" w:rsidR="00A7743C" w:rsidRDefault="00BE2598" w:rsidP="00A7743C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Unité de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tracking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46" w:type="dxa"/>
                                  <w:shd w:val="clear" w:color="auto" w:fill="000000" w:themeFill="text1"/>
                                </w:tcPr>
                                <w:p w14:paraId="17E4ADE8" w14:textId="77777777" w:rsidR="00A7743C" w:rsidRDefault="00BE2598" w:rsidP="00A7743C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Nature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shd w:val="clear" w:color="auto" w:fill="000000" w:themeFill="text1"/>
                                </w:tcPr>
                                <w:p w14:paraId="3AF06391" w14:textId="77777777" w:rsidR="00A7743C" w:rsidRDefault="00BE2598" w:rsidP="00A7743C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Quantité</w:t>
                                  </w:r>
                                </w:p>
                              </w:tc>
                              <w:tc>
                                <w:tcPr>
                                  <w:tcW w:w="1343" w:type="dxa"/>
                                  <w:shd w:val="clear" w:color="auto" w:fill="000000" w:themeFill="text1"/>
                                </w:tcPr>
                                <w:p w14:paraId="332873B0" w14:textId="77777777" w:rsidR="00A7743C" w:rsidRDefault="00BE2598" w:rsidP="00A7743C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Poids</w:t>
                                  </w:r>
                                </w:p>
                              </w:tc>
                              <w:tc>
                                <w:tcPr>
                                  <w:tcW w:w="1632" w:type="dxa"/>
                                  <w:shd w:val="clear" w:color="auto" w:fill="000000" w:themeFill="text1"/>
                                </w:tcPr>
                                <w:p w14:paraId="31EB01C0" w14:textId="77777777" w:rsidR="00A7743C" w:rsidRDefault="00BE2598" w:rsidP="00A7743C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Volume</w:t>
                                  </w:r>
                                </w:p>
                              </w:tc>
                              <w:tc>
                                <w:tcPr>
                                  <w:tcW w:w="2267" w:type="dxa"/>
                                  <w:shd w:val="clear" w:color="auto" w:fill="000000" w:themeFill="text1"/>
                                </w:tcPr>
                                <w:p w14:paraId="1FAF0249" w14:textId="77777777" w:rsidR="00A7743C" w:rsidRDefault="00BE2598" w:rsidP="00A7743C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Autre information</w:t>
                                  </w:r>
                                </w:p>
                              </w:tc>
                            </w:tr>
                            <w:tr w:rsidR="00C05680" w:rsidRPr="009230DD" w14:paraId="554A4006" w14:textId="77777777" w:rsidTr="00C05680">
                              <w:tc>
                                <w:tcPr>
                                  <w:tcW w:w="2544" w:type="dxa"/>
                                </w:tcPr>
                                <w:p w14:paraId="0B44CA20" w14:textId="09538E7F" w:rsidR="00A7743C" w:rsidRPr="009230DD" w:rsidRDefault="00875E75" w:rsidP="00A7743C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${</w:t>
                                  </w:r>
                                  <w:r w:rsidR="009C4BB1">
                                    <w:rPr>
                                      <w:sz w:val="24"/>
                                      <w:szCs w:val="24"/>
                                    </w:rPr>
                                    <w:t>UL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846" w:type="dxa"/>
                                </w:tcPr>
                                <w:p w14:paraId="690AF1F5" w14:textId="680147D5" w:rsidR="00A7743C" w:rsidRPr="009230DD" w:rsidRDefault="00875E75" w:rsidP="00A7743C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${</w:t>
                                  </w:r>
                                  <w:r w:rsidR="009230DD" w:rsidRPr="009230DD">
                                    <w:rPr>
                                      <w:sz w:val="24"/>
                                      <w:szCs w:val="24"/>
                                    </w:rPr>
                                    <w:t>nature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</w:tcPr>
                                <w:p w14:paraId="63F13704" w14:textId="24F8D9AC" w:rsidR="00A7743C" w:rsidRPr="009230DD" w:rsidRDefault="00875E75" w:rsidP="00A7743C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${</w:t>
                                  </w:r>
                                  <w:proofErr w:type="spellStart"/>
                                  <w:r w:rsidR="009230DD" w:rsidRPr="009230DD">
                                    <w:rPr>
                                      <w:sz w:val="24"/>
                                      <w:szCs w:val="24"/>
                                    </w:rPr>
                                    <w:t>quantite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343" w:type="dxa"/>
                                </w:tcPr>
                                <w:p w14:paraId="37D88DB0" w14:textId="691F44D1" w:rsidR="00A7743C" w:rsidRPr="009230DD" w:rsidRDefault="00875E75" w:rsidP="00A7743C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${</w:t>
                                  </w:r>
                                  <w:r w:rsidR="009230DD" w:rsidRPr="009230DD">
                                    <w:rPr>
                                      <w:sz w:val="24"/>
                                      <w:szCs w:val="24"/>
                                    </w:rPr>
                                    <w:t>poids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}</w:t>
                                  </w:r>
                                  <w:r w:rsidR="00C676DA">
                                    <w:rPr>
                                      <w:sz w:val="24"/>
                                      <w:szCs w:val="24"/>
                                    </w:rPr>
                                    <w:t xml:space="preserve"> kg</w:t>
                                  </w:r>
                                </w:p>
                              </w:tc>
                              <w:tc>
                                <w:tcPr>
                                  <w:tcW w:w="1632" w:type="dxa"/>
                                </w:tcPr>
                                <w:p w14:paraId="09C06EBC" w14:textId="58808DB5" w:rsidR="00A7743C" w:rsidRPr="009230DD" w:rsidRDefault="00875E75" w:rsidP="00A7743C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${</w:t>
                                  </w:r>
                                  <w:r w:rsidR="009230DD" w:rsidRPr="009230DD">
                                    <w:rPr>
                                      <w:sz w:val="24"/>
                                      <w:szCs w:val="24"/>
                                    </w:rPr>
                                    <w:t>volume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}</w:t>
                                  </w:r>
                                  <w:r w:rsidR="00C676DA">
                                    <w:rPr>
                                      <w:sz w:val="24"/>
                                      <w:szCs w:val="24"/>
                                    </w:rPr>
                                    <w:t xml:space="preserve"> m3</w:t>
                                  </w:r>
                                </w:p>
                              </w:tc>
                              <w:tc>
                                <w:tcPr>
                                  <w:tcW w:w="2267" w:type="dxa"/>
                                </w:tcPr>
                                <w:p w14:paraId="3664D4F3" w14:textId="7C21D69D" w:rsidR="00A7743C" w:rsidRPr="009230DD" w:rsidRDefault="00875E75" w:rsidP="00A7743C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${</w:t>
                                  </w:r>
                                  <w:r w:rsidR="009230DD" w:rsidRPr="009230DD">
                                    <w:rPr>
                                      <w:sz w:val="24"/>
                                      <w:szCs w:val="24"/>
                                    </w:rPr>
                                    <w:t>commentaire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}</w:t>
                                  </w:r>
                                </w:p>
                              </w:tc>
                            </w:tr>
                          </w:tbl>
                          <w:p w14:paraId="1C87068A" w14:textId="77777777" w:rsidR="00A7743C" w:rsidRDefault="00A7743C" w:rsidP="00A7743C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tbl>
                            <w:tblPr>
                              <w:tblStyle w:val="Grilledutableau"/>
                              <w:tblW w:w="0" w:type="auto"/>
                              <w:tblInd w:w="2547" w:type="dxa"/>
                              <w:shd w:val="clear" w:color="auto" w:fill="000000" w:themeFill="text1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848"/>
                              <w:gridCol w:w="1565"/>
                              <w:gridCol w:w="1344"/>
                              <w:gridCol w:w="1633"/>
                            </w:tblGrid>
                            <w:tr w:rsidR="00875E75" w:rsidRPr="0034117F" w14:paraId="601C8358" w14:textId="77777777" w:rsidTr="00875E75">
                              <w:tc>
                                <w:tcPr>
                                  <w:tcW w:w="1848" w:type="dxa"/>
                                  <w:shd w:val="clear" w:color="auto" w:fill="000000" w:themeFill="text1"/>
                                </w:tcPr>
                                <w:p w14:paraId="2BA2CB3E" w14:textId="77777777" w:rsidR="00875E75" w:rsidRPr="0034117F" w:rsidRDefault="00875E75" w:rsidP="00875E7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34117F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1565" w:type="dxa"/>
                                  <w:shd w:val="clear" w:color="auto" w:fill="000000" w:themeFill="text1"/>
                                </w:tcPr>
                                <w:p w14:paraId="1F5BD13B" w14:textId="77777777" w:rsidR="00875E75" w:rsidRPr="0034117F" w:rsidRDefault="00875E75" w:rsidP="00875E75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total</w:t>
                                  </w:r>
                                  <w:r w:rsidRPr="0034117F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quantite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344" w:type="dxa"/>
                                  <w:shd w:val="clear" w:color="auto" w:fill="000000" w:themeFill="text1"/>
                                </w:tcPr>
                                <w:p w14:paraId="207697C2" w14:textId="77777777" w:rsidR="00875E75" w:rsidRPr="0034117F" w:rsidRDefault="00875E75" w:rsidP="00875E75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totalpoids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}</w:t>
                                  </w:r>
                                  <w:r w:rsidRPr="0034117F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kg</w:t>
                                  </w:r>
                                </w:p>
                              </w:tc>
                              <w:tc>
                                <w:tcPr>
                                  <w:tcW w:w="1633" w:type="dxa"/>
                                  <w:shd w:val="clear" w:color="auto" w:fill="000000" w:themeFill="text1"/>
                                </w:tcPr>
                                <w:p w14:paraId="00A8A05B" w14:textId="77777777" w:rsidR="00875E75" w:rsidRPr="0034117F" w:rsidRDefault="00875E75" w:rsidP="00875E75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totalvolume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} m3</w:t>
                                  </w:r>
                                </w:p>
                              </w:tc>
                            </w:tr>
                          </w:tbl>
                          <w:p w14:paraId="0312A63E" w14:textId="77777777" w:rsidR="00626224" w:rsidRPr="009230DD" w:rsidRDefault="00626224" w:rsidP="00A7743C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A3D56" id="Zone de texte 10" o:spid="_x0000_s1032" type="#_x0000_t202" style="position:absolute;margin-left:0;margin-top:20.55pt;width:569.25pt;height:194.25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" filled="f" stroked="f" strokeweight=".5pt">
                <v:textbox>
                  <w:txbxContent>
                    <w:p w14:paraId="11AA69D4" w14:textId="77777777" w:rsidR="00A7743C" w:rsidRDefault="00A7743C" w:rsidP="00A7743C">
                      <w:pPr>
                        <w:spacing w:after="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Marchandise :</w:t>
                      </w:r>
                    </w:p>
                    <w:tbl>
                      <w:tblPr>
                        <w:tblStyle w:val="Grilledutableau"/>
                        <w:tblW w:w="11194" w:type="dxa"/>
                        <w:tblLook w:val="04A0" w:firstRow="1" w:lastRow="0" w:firstColumn="1" w:lastColumn="0" w:noHBand="0" w:noVBand="1"/>
                      </w:tblPr>
                      <w:tblGrid>
                        <w:gridCol w:w="2544"/>
                        <w:gridCol w:w="1846"/>
                        <w:gridCol w:w="1562"/>
                        <w:gridCol w:w="1343"/>
                        <w:gridCol w:w="1632"/>
                        <w:gridCol w:w="2267"/>
                      </w:tblGrid>
                      <w:tr w:rsidR="009230DD" w14:paraId="17F774B4" w14:textId="77777777" w:rsidTr="00875E75">
                        <w:trPr>
                          <w:tblHeader/>
                        </w:trPr>
                        <w:tc>
                          <w:tcPr>
                            <w:tcW w:w="2544" w:type="dxa"/>
                            <w:shd w:val="clear" w:color="auto" w:fill="000000" w:themeFill="text1"/>
                          </w:tcPr>
                          <w:p w14:paraId="51AA9360" w14:textId="77777777" w:rsidR="00A7743C" w:rsidRDefault="00BE2598" w:rsidP="00A7743C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Unité de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tracking</w:t>
                            </w:r>
                            <w:proofErr w:type="spellEnd"/>
                          </w:p>
                        </w:tc>
                        <w:tc>
                          <w:tcPr>
                            <w:tcW w:w="1846" w:type="dxa"/>
                            <w:shd w:val="clear" w:color="auto" w:fill="000000" w:themeFill="text1"/>
                          </w:tcPr>
                          <w:p w14:paraId="17E4ADE8" w14:textId="77777777" w:rsidR="00A7743C" w:rsidRDefault="00BE2598" w:rsidP="00A7743C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Nature</w:t>
                            </w:r>
                          </w:p>
                        </w:tc>
                        <w:tc>
                          <w:tcPr>
                            <w:tcW w:w="1562" w:type="dxa"/>
                            <w:shd w:val="clear" w:color="auto" w:fill="000000" w:themeFill="text1"/>
                          </w:tcPr>
                          <w:p w14:paraId="3AF06391" w14:textId="77777777" w:rsidR="00A7743C" w:rsidRDefault="00BE2598" w:rsidP="00A7743C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Quantité</w:t>
                            </w:r>
                          </w:p>
                        </w:tc>
                        <w:tc>
                          <w:tcPr>
                            <w:tcW w:w="1343" w:type="dxa"/>
                            <w:shd w:val="clear" w:color="auto" w:fill="000000" w:themeFill="text1"/>
                          </w:tcPr>
                          <w:p w14:paraId="332873B0" w14:textId="77777777" w:rsidR="00A7743C" w:rsidRDefault="00BE2598" w:rsidP="00A7743C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Poids</w:t>
                            </w:r>
                          </w:p>
                        </w:tc>
                        <w:tc>
                          <w:tcPr>
                            <w:tcW w:w="1632" w:type="dxa"/>
                            <w:shd w:val="clear" w:color="auto" w:fill="000000" w:themeFill="text1"/>
                          </w:tcPr>
                          <w:p w14:paraId="31EB01C0" w14:textId="77777777" w:rsidR="00A7743C" w:rsidRDefault="00BE2598" w:rsidP="00A7743C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Volume</w:t>
                            </w:r>
                          </w:p>
                        </w:tc>
                        <w:tc>
                          <w:tcPr>
                            <w:tcW w:w="2267" w:type="dxa"/>
                            <w:shd w:val="clear" w:color="auto" w:fill="000000" w:themeFill="text1"/>
                          </w:tcPr>
                          <w:p w14:paraId="1FAF0249" w14:textId="77777777" w:rsidR="00A7743C" w:rsidRDefault="00BE2598" w:rsidP="00A7743C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Autre information</w:t>
                            </w:r>
                          </w:p>
                        </w:tc>
                      </w:tr>
                      <w:tr w:rsidR="00C05680" w:rsidRPr="009230DD" w14:paraId="554A4006" w14:textId="77777777" w:rsidTr="00C05680">
                        <w:tc>
                          <w:tcPr>
                            <w:tcW w:w="2544" w:type="dxa"/>
                          </w:tcPr>
                          <w:p w14:paraId="0B44CA20" w14:textId="09538E7F" w:rsidR="00A7743C" w:rsidRPr="009230DD" w:rsidRDefault="00875E75" w:rsidP="00A7743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${</w:t>
                            </w:r>
                            <w:r w:rsidR="009C4BB1">
                              <w:rPr>
                                <w:sz w:val="24"/>
                                <w:szCs w:val="24"/>
                              </w:rPr>
                              <w:t>UL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846" w:type="dxa"/>
                          </w:tcPr>
                          <w:p w14:paraId="690AF1F5" w14:textId="680147D5" w:rsidR="00A7743C" w:rsidRPr="009230DD" w:rsidRDefault="00875E75" w:rsidP="00A7743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${</w:t>
                            </w:r>
                            <w:r w:rsidR="009230DD" w:rsidRPr="009230DD">
                              <w:rPr>
                                <w:sz w:val="24"/>
                                <w:szCs w:val="24"/>
                              </w:rPr>
                              <w:t>nature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562" w:type="dxa"/>
                          </w:tcPr>
                          <w:p w14:paraId="63F13704" w14:textId="24F8D9AC" w:rsidR="00A7743C" w:rsidRPr="009230DD" w:rsidRDefault="00875E75" w:rsidP="00A7743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${</w:t>
                            </w:r>
                            <w:proofErr w:type="spellStart"/>
                            <w:r w:rsidR="009230DD" w:rsidRPr="009230DD">
                              <w:rPr>
                                <w:sz w:val="24"/>
                                <w:szCs w:val="24"/>
                              </w:rPr>
                              <w:t>quantite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343" w:type="dxa"/>
                          </w:tcPr>
                          <w:p w14:paraId="37D88DB0" w14:textId="691F44D1" w:rsidR="00A7743C" w:rsidRPr="009230DD" w:rsidRDefault="00875E75" w:rsidP="00A7743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${</w:t>
                            </w:r>
                            <w:r w:rsidR="009230DD" w:rsidRPr="009230DD">
                              <w:rPr>
                                <w:sz w:val="24"/>
                                <w:szCs w:val="24"/>
                              </w:rPr>
                              <w:t>poids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  <w:r w:rsidR="00C676DA">
                              <w:rPr>
                                <w:sz w:val="24"/>
                                <w:szCs w:val="24"/>
                              </w:rPr>
                              <w:t xml:space="preserve"> kg</w:t>
                            </w:r>
                          </w:p>
                        </w:tc>
                        <w:tc>
                          <w:tcPr>
                            <w:tcW w:w="1632" w:type="dxa"/>
                          </w:tcPr>
                          <w:p w14:paraId="09C06EBC" w14:textId="58808DB5" w:rsidR="00A7743C" w:rsidRPr="009230DD" w:rsidRDefault="00875E75" w:rsidP="00A7743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${</w:t>
                            </w:r>
                            <w:r w:rsidR="009230DD" w:rsidRPr="009230DD">
                              <w:rPr>
                                <w:sz w:val="24"/>
                                <w:szCs w:val="24"/>
                              </w:rPr>
                              <w:t>volume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  <w:r w:rsidR="00C676DA">
                              <w:rPr>
                                <w:sz w:val="24"/>
                                <w:szCs w:val="24"/>
                              </w:rPr>
                              <w:t xml:space="preserve"> m3</w:t>
                            </w:r>
                          </w:p>
                        </w:tc>
                        <w:tc>
                          <w:tcPr>
                            <w:tcW w:w="2267" w:type="dxa"/>
                          </w:tcPr>
                          <w:p w14:paraId="3664D4F3" w14:textId="7C21D69D" w:rsidR="00A7743C" w:rsidRPr="009230DD" w:rsidRDefault="00875E75" w:rsidP="00A7743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${</w:t>
                            </w:r>
                            <w:r w:rsidR="009230DD" w:rsidRPr="009230DD">
                              <w:rPr>
                                <w:sz w:val="24"/>
                                <w:szCs w:val="24"/>
                              </w:rPr>
                              <w:t>commentaire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c>
                      </w:tr>
                    </w:tbl>
                    <w:p w14:paraId="1C87068A" w14:textId="77777777" w:rsidR="00A7743C" w:rsidRDefault="00A7743C" w:rsidP="00A7743C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</w:p>
                    <w:tbl>
                      <w:tblPr>
                        <w:tblStyle w:val="Grilledutableau"/>
                        <w:tblW w:w="0" w:type="auto"/>
                        <w:tblInd w:w="2547" w:type="dxa"/>
                        <w:shd w:val="clear" w:color="auto" w:fill="000000" w:themeFill="text1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848"/>
                        <w:gridCol w:w="1565"/>
                        <w:gridCol w:w="1344"/>
                        <w:gridCol w:w="1633"/>
                      </w:tblGrid>
                      <w:tr w:rsidR="00875E75" w:rsidRPr="0034117F" w14:paraId="601C8358" w14:textId="77777777" w:rsidTr="00875E75">
                        <w:tc>
                          <w:tcPr>
                            <w:tcW w:w="1848" w:type="dxa"/>
                            <w:shd w:val="clear" w:color="auto" w:fill="000000" w:themeFill="text1"/>
                          </w:tcPr>
                          <w:p w14:paraId="2BA2CB3E" w14:textId="77777777" w:rsidR="00875E75" w:rsidRPr="0034117F" w:rsidRDefault="00875E75" w:rsidP="00875E7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4117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1565" w:type="dxa"/>
                            <w:shd w:val="clear" w:color="auto" w:fill="000000" w:themeFill="text1"/>
                          </w:tcPr>
                          <w:p w14:paraId="1F5BD13B" w14:textId="77777777" w:rsidR="00875E75" w:rsidRPr="0034117F" w:rsidRDefault="00875E75" w:rsidP="00875E7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total</w:t>
                            </w:r>
                            <w:r w:rsidRPr="0034117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quantite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344" w:type="dxa"/>
                            <w:shd w:val="clear" w:color="auto" w:fill="000000" w:themeFill="text1"/>
                          </w:tcPr>
                          <w:p w14:paraId="207697C2" w14:textId="77777777" w:rsidR="00875E75" w:rsidRPr="0034117F" w:rsidRDefault="00875E75" w:rsidP="00875E7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totalpoids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}</w:t>
                            </w:r>
                            <w:r w:rsidRPr="0034117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kg</w:t>
                            </w:r>
                          </w:p>
                        </w:tc>
                        <w:tc>
                          <w:tcPr>
                            <w:tcW w:w="1633" w:type="dxa"/>
                            <w:shd w:val="clear" w:color="auto" w:fill="000000" w:themeFill="text1"/>
                          </w:tcPr>
                          <w:p w14:paraId="00A8A05B" w14:textId="77777777" w:rsidR="00875E75" w:rsidRPr="0034117F" w:rsidRDefault="00875E75" w:rsidP="00875E7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totalvolume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} m3</w:t>
                            </w:r>
                          </w:p>
                        </w:tc>
                      </w:tr>
                    </w:tbl>
                    <w:p w14:paraId="0312A63E" w14:textId="77777777" w:rsidR="00626224" w:rsidRPr="009230DD" w:rsidRDefault="00626224" w:rsidP="00A7743C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6733D2" w14:textId="77777777" w:rsidR="00A7743C" w:rsidRPr="00A7743C" w:rsidRDefault="00A7743C" w:rsidP="00A7743C"/>
    <w:p w14:paraId="0F3BCEDE" w14:textId="1CA2C66B" w:rsidR="00A7743C" w:rsidRDefault="00A7743C" w:rsidP="00A7743C">
      <w:pPr>
        <w:tabs>
          <w:tab w:val="left" w:pos="6329"/>
        </w:tabs>
      </w:pPr>
      <w:r>
        <w:tab/>
      </w:r>
    </w:p>
    <w:p w14:paraId="047BCA62" w14:textId="1DE1AA2F" w:rsidR="00A7743C" w:rsidRDefault="00A7743C" w:rsidP="00A7743C">
      <w:pPr>
        <w:tabs>
          <w:tab w:val="left" w:pos="6329"/>
        </w:tabs>
      </w:pPr>
    </w:p>
    <w:p w14:paraId="754A953A" w14:textId="77777777" w:rsidR="00BD2110" w:rsidRPr="00A7743C" w:rsidRDefault="00BD2110" w:rsidP="00A7743C">
      <w:pPr>
        <w:tabs>
          <w:tab w:val="left" w:pos="6329"/>
        </w:tabs>
      </w:pPr>
    </w:p>
    <w:sectPr w:rsidR="00BD2110" w:rsidRPr="00A7743C" w:rsidSect="00EB4CC5">
      <w:headerReference w:type="default" r:id="rId9"/>
      <w:footerReference w:type="default" r:id="rId10"/>
      <w:pgSz w:w="11906" w:h="16838"/>
      <w:pgMar w:top="1417" w:right="1417" w:bottom="1417" w:left="1417" w:header="1020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25D02A" w14:textId="77777777" w:rsidR="00517C5C" w:rsidRDefault="00517C5C" w:rsidP="000055B3">
      <w:pPr>
        <w:spacing w:after="0" w:line="240" w:lineRule="auto"/>
      </w:pPr>
      <w:r>
        <w:separator/>
      </w:r>
    </w:p>
  </w:endnote>
  <w:endnote w:type="continuationSeparator" w:id="0">
    <w:p w14:paraId="40334133" w14:textId="77777777" w:rsidR="00517C5C" w:rsidRDefault="00517C5C" w:rsidP="00005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5400295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7CDAC0B" w14:textId="77777777" w:rsidR="00EB4CC5" w:rsidRDefault="00EB4CC5">
            <w:pPr>
              <w:pStyle w:val="Pieddepage"/>
              <w:jc w:val="right"/>
            </w:pPr>
          </w:p>
          <w:p w14:paraId="084DFD56" w14:textId="77777777" w:rsidR="00EB4CC5" w:rsidRDefault="00EB4CC5" w:rsidP="00EB4CC5">
            <w:pPr>
              <w:pStyle w:val="Pieddepage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2FC8FD4" w14:textId="77777777" w:rsidR="00EB4CC5" w:rsidRPr="00EB4CC5" w:rsidRDefault="00EB4CC5" w:rsidP="00EB4CC5">
    <w:pPr>
      <w:pStyle w:val="Pieddepage"/>
    </w:pPr>
    <w:r w:rsidRPr="00EB4CC5">
      <w:rPr>
        <w:b/>
        <w:bCs/>
      </w:rPr>
      <w:t>Note</w:t>
    </w:r>
  </w:p>
  <w:p w14:paraId="1E268BB7" w14:textId="58F1BB4D" w:rsidR="009230DD" w:rsidRDefault="00875E75">
    <w:pPr>
      <w:pStyle w:val="Pieddepage"/>
    </w:pPr>
    <w:r>
      <w:t>${</w:t>
    </w:r>
    <w:r w:rsidR="00EB4CC5">
      <w:t>note</w:t>
    </w:r>
    <w: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93F5EA" w14:textId="77777777" w:rsidR="00517C5C" w:rsidRDefault="00517C5C" w:rsidP="000055B3">
      <w:pPr>
        <w:spacing w:after="0" w:line="240" w:lineRule="auto"/>
      </w:pPr>
      <w:r>
        <w:separator/>
      </w:r>
    </w:p>
  </w:footnote>
  <w:footnote w:type="continuationSeparator" w:id="0">
    <w:p w14:paraId="1A0267AF" w14:textId="77777777" w:rsidR="00517C5C" w:rsidRDefault="00517C5C" w:rsidP="000055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C4671" w14:textId="2FE69A53" w:rsidR="000055B3" w:rsidRDefault="00761502" w:rsidP="00761502">
    <w:pPr>
      <w:pStyle w:val="En-tte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BF07C3F" wp14:editId="79426392">
              <wp:simplePos x="0" y="0"/>
              <wp:positionH relativeFrom="column">
                <wp:posOffset>5637360</wp:posOffset>
              </wp:positionH>
              <wp:positionV relativeFrom="paragraph">
                <wp:posOffset>-525439</wp:posOffset>
              </wp:positionV>
              <wp:extent cx="881380" cy="819785"/>
              <wp:effectExtent l="0" t="0" r="0" b="0"/>
              <wp:wrapThrough wrapText="bothSides">
                <wp:wrapPolygon edited="0">
                  <wp:start x="0" y="0"/>
                  <wp:lineTo x="0" y="21081"/>
                  <wp:lineTo x="21009" y="21081"/>
                  <wp:lineTo x="21009" y="0"/>
                  <wp:lineTo x="0" y="0"/>
                </wp:wrapPolygon>
              </wp:wrapThrough>
              <wp:docPr id="3" name="Zone de text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1380" cy="81978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890A511" w14:textId="5E47E62A" w:rsidR="00761502" w:rsidRDefault="00DC0782">
                          <w:r>
                            <w:t>${</w:t>
                          </w:r>
                          <w:proofErr w:type="spellStart"/>
                          <w:r w:rsidRPr="00DC0782">
                            <w:t>qrcodenumordreliv</w:t>
                          </w:r>
                          <w:proofErr w:type="spellEnd"/>
                          <w:r>
                            <w:t>}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F07C3F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33" type="#_x0000_t202" style="position:absolute;left:0;text-align:left;margin-left:443.9pt;margin-top:-41.35pt;width:69.4pt;height:64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" fillcolor="white [3201]" stroked="f" strokeweight=".5pt">
              <v:textbox>
                <w:txbxContent>
                  <w:p w14:paraId="4890A511" w14:textId="5E47E62A" w:rsidR="00761502" w:rsidRDefault="00DC0782">
                    <w:r>
                      <w:t>${</w:t>
                    </w:r>
                    <w:proofErr w:type="spellStart"/>
                    <w:r w:rsidRPr="00DC0782">
                      <w:t>qrcodenumordreliv</w:t>
                    </w:r>
                    <w:proofErr w:type="spellEnd"/>
                    <w:r>
                      <w:t>}</w:t>
                    </w:r>
                  </w:p>
                </w:txbxContent>
              </v:textbox>
              <w10:wrap type="through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1" locked="0" layoutInCell="1" allowOverlap="1" wp14:anchorId="27466280" wp14:editId="523D89D6">
          <wp:simplePos x="0" y="0"/>
          <wp:positionH relativeFrom="column">
            <wp:posOffset>-676570</wp:posOffset>
          </wp:positionH>
          <wp:positionV relativeFrom="paragraph">
            <wp:posOffset>-471421</wp:posOffset>
          </wp:positionV>
          <wp:extent cx="1094740" cy="712470"/>
          <wp:effectExtent l="0" t="0" r="0" b="0"/>
          <wp:wrapTight wrapText="bothSides">
            <wp:wrapPolygon edited="0">
              <wp:start x="7517" y="0"/>
              <wp:lineTo x="0" y="0"/>
              <wp:lineTo x="0" y="8086"/>
              <wp:lineTo x="3759" y="10973"/>
              <wp:lineTo x="8269" y="20791"/>
              <wp:lineTo x="8645" y="20791"/>
              <wp:lineTo x="19545" y="20791"/>
              <wp:lineTo x="19545" y="18481"/>
              <wp:lineTo x="21049" y="12706"/>
              <wp:lineTo x="21049" y="1155"/>
              <wp:lineTo x="11276" y="0"/>
              <wp:lineTo x="7517" y="0"/>
            </wp:wrapPolygon>
          </wp:wrapTight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4740" cy="7124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055B3">
      <w:t>Lettre de voiture n°</w:t>
    </w:r>
    <w:r w:rsidR="00875E75">
      <w:t>${</w:t>
    </w:r>
    <w:proofErr w:type="spellStart"/>
    <w:r w:rsidR="00DC0782">
      <w:t>numordreliv</w:t>
    </w:r>
    <w:proofErr w:type="spellEnd"/>
    <w:r w:rsidR="00875E75">
      <w:t>}</w:t>
    </w:r>
    <w:r>
      <w:t xml:space="preserve">         </w:t>
    </w:r>
  </w:p>
  <w:p w14:paraId="5AE71326" w14:textId="12016D61" w:rsidR="000055B3" w:rsidRDefault="00761502" w:rsidP="00761502">
    <w:pPr>
      <w:pStyle w:val="En-tte"/>
      <w:tabs>
        <w:tab w:val="left" w:pos="1875"/>
        <w:tab w:val="right" w:pos="7708"/>
      </w:tabs>
    </w:pPr>
    <w:r>
      <w:tab/>
    </w:r>
    <w:r>
      <w:tab/>
    </w:r>
    <w:r w:rsidR="000055B3">
      <w:tab/>
      <w:t xml:space="preserve">Date d’acheminement </w:t>
    </w:r>
    <w:r w:rsidR="00875E75">
      <w:t>${</w:t>
    </w:r>
    <w:proofErr w:type="spellStart"/>
    <w:r w:rsidR="000055B3">
      <w:t>dateacheminement</w:t>
    </w:r>
    <w:proofErr w:type="spellEnd"/>
    <w:r w:rsidR="00875E75">
      <w:t>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E75"/>
    <w:rsid w:val="000055B3"/>
    <w:rsid w:val="000122CA"/>
    <w:rsid w:val="00210185"/>
    <w:rsid w:val="0034117F"/>
    <w:rsid w:val="00344C36"/>
    <w:rsid w:val="00517C5C"/>
    <w:rsid w:val="00533108"/>
    <w:rsid w:val="00626224"/>
    <w:rsid w:val="006471CD"/>
    <w:rsid w:val="00667F3D"/>
    <w:rsid w:val="00674C1D"/>
    <w:rsid w:val="006D522B"/>
    <w:rsid w:val="00761502"/>
    <w:rsid w:val="007A1A28"/>
    <w:rsid w:val="008628EB"/>
    <w:rsid w:val="00875E75"/>
    <w:rsid w:val="00877D9F"/>
    <w:rsid w:val="009230DD"/>
    <w:rsid w:val="009C4BB1"/>
    <w:rsid w:val="00A7743C"/>
    <w:rsid w:val="00A95E0B"/>
    <w:rsid w:val="00AA338C"/>
    <w:rsid w:val="00BD2110"/>
    <w:rsid w:val="00BD3097"/>
    <w:rsid w:val="00BE2598"/>
    <w:rsid w:val="00C05680"/>
    <w:rsid w:val="00C577FE"/>
    <w:rsid w:val="00C676DA"/>
    <w:rsid w:val="00CC3D57"/>
    <w:rsid w:val="00CE2E9B"/>
    <w:rsid w:val="00CE72A2"/>
    <w:rsid w:val="00DC0782"/>
    <w:rsid w:val="00E14695"/>
    <w:rsid w:val="00EB4CC5"/>
    <w:rsid w:val="00EE5625"/>
    <w:rsid w:val="00EF1839"/>
    <w:rsid w:val="00FF4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0D23CE"/>
  <w15:chartTrackingRefBased/>
  <w15:docId w15:val="{A1B9BFE2-AD5B-4148-B558-033F6B57C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2C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055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055B3"/>
  </w:style>
  <w:style w:type="paragraph" w:styleId="Pieddepage">
    <w:name w:val="footer"/>
    <w:basedOn w:val="Normal"/>
    <w:link w:val="PieddepageCar"/>
    <w:uiPriority w:val="99"/>
    <w:unhideWhenUsed/>
    <w:rsid w:val="000055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055B3"/>
  </w:style>
  <w:style w:type="character" w:styleId="Marquedecommentaire">
    <w:name w:val="annotation reference"/>
    <w:basedOn w:val="Policepardfaut"/>
    <w:uiPriority w:val="99"/>
    <w:semiHidden/>
    <w:unhideWhenUsed/>
    <w:rsid w:val="000122C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122CA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122CA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122C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122CA"/>
    <w:rPr>
      <w:b/>
      <w:bCs/>
      <w:sz w:val="20"/>
      <w:szCs w:val="20"/>
    </w:rPr>
  </w:style>
  <w:style w:type="table" w:styleId="Grilledutableau">
    <w:name w:val="Table Grid"/>
    <w:basedOn w:val="TableauNormal"/>
    <w:uiPriority w:val="39"/>
    <w:rsid w:val="00A774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.leonnec\Wiilog\team%20-%20Documents\Projets\GTX%20-%20Ineos%20Lavera\D1115%20-%20Evol%20FGT%20Acheminement%20Lettre%20de%20voiture\02%20-%20Conception\Lettre_de_voiture_defaut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c12126-44fe-44fd-9427-5a2e3330e467">
      <Terms xmlns="http://schemas.microsoft.com/office/infopath/2007/PartnerControls"/>
    </lcf76f155ced4ddcb4097134ff3c332f>
    <TaxCatchAll xmlns="49b0a1d5-78d5-4217-a6ac-dfc697d57f2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B76879184F9B4DA83D3487FD318ACA" ma:contentTypeVersion="16" ma:contentTypeDescription="Crée un document." ma:contentTypeScope="" ma:versionID="415d6f8cfb1b2c6d5a24dbb80e1a4f01">
  <xsd:schema xmlns:xsd="http://www.w3.org/2001/XMLSchema" xmlns:xs="http://www.w3.org/2001/XMLSchema" xmlns:p="http://schemas.microsoft.com/office/2006/metadata/properties" xmlns:ns2="61c12126-44fe-44fd-9427-5a2e3330e467" xmlns:ns3="49b0a1d5-78d5-4217-a6ac-dfc697d57f21" targetNamespace="http://schemas.microsoft.com/office/2006/metadata/properties" ma:root="true" ma:fieldsID="62384d621e2d70753218ac29b55954fb" ns2:_="" ns3:_="">
    <xsd:import namespace="61c12126-44fe-44fd-9427-5a2e3330e467"/>
    <xsd:import namespace="49b0a1d5-78d5-4217-a6ac-dfc697d57f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c12126-44fe-44fd-9427-5a2e3330e4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alises d’images" ma:readOnly="false" ma:fieldId="{5cf76f15-5ced-4ddc-b409-7134ff3c332f}" ma:taxonomyMulti="true" ma:sspId="3f171e3e-0961-43a0-9eef-d35fc54b6e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b0a1d5-78d5-4217-a6ac-dfc697d57f21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d0636748-8702-4252-aa14-537c1de9497e}" ma:internalName="TaxCatchAll" ma:showField="CatchAllData" ma:web="49b0a1d5-78d5-4217-a6ac-dfc697d57f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62432F3-7385-40DE-B3FE-459057952444}">
  <ds:schemaRefs>
    <ds:schemaRef ds:uri="http://schemas.microsoft.com/office/2006/metadata/properties"/>
    <ds:schemaRef ds:uri="http://schemas.microsoft.com/office/infopath/2007/PartnerControls"/>
    <ds:schemaRef ds:uri="61c12126-44fe-44fd-9427-5a2e3330e467"/>
    <ds:schemaRef ds:uri="49b0a1d5-78d5-4217-a6ac-dfc697d57f21"/>
  </ds:schemaRefs>
</ds:datastoreItem>
</file>

<file path=customXml/itemProps2.xml><?xml version="1.0" encoding="utf-8"?>
<ds:datastoreItem xmlns:ds="http://schemas.openxmlformats.org/officeDocument/2006/customXml" ds:itemID="{E87711A0-CD6F-4300-AB61-529886FA8A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c12126-44fe-44fd-9427-5a2e3330e467"/>
    <ds:schemaRef ds:uri="49b0a1d5-78d5-4217-a6ac-dfc697d57f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B89070E-B870-499B-8EE2-8F5A1B2123D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Lettre_de_voiture_defaut</Template>
  <TotalTime>24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LEONNEC Jade</dc:creator>
  <cp:keywords/>
  <dc:description/>
  <cp:lastModifiedBy>Jade Léonnec</cp:lastModifiedBy>
  <cp:revision>4</cp:revision>
  <dcterms:created xsi:type="dcterms:W3CDTF">2022-07-28T14:30:00Z</dcterms:created>
  <dcterms:modified xsi:type="dcterms:W3CDTF">2022-07-28T14:54:00Z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0x010100B3B76879184F9B4DA83D3487FD318ACA</vt:lpwstr>
  </property>
  <property fmtid="{D5CDD505-2E9C-101B-9397-08002B2CF9AE}" pid="3" name="MediaServiceImageTags">
    <vt:lpwstr/>
  </property>
</Properties>
</file>